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2074" w14:textId="77777777" w:rsidR="002021A0" w:rsidRPr="002021A0" w:rsidRDefault="00293782" w:rsidP="00293782">
      <w:pPr>
        <w:pStyle w:val="Graphicsanchor"/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11C42594" wp14:editId="64EAB743">
                <wp:simplePos x="0" y="0"/>
                <wp:positionH relativeFrom="column">
                  <wp:posOffset>314325</wp:posOffset>
                </wp:positionH>
                <wp:positionV relativeFrom="page">
                  <wp:posOffset>1565910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451A1" w14:textId="4200590E" w:rsidR="00293782" w:rsidRPr="009F1C0E" w:rsidRDefault="00CB39DD" w:rsidP="00293782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 w:rsidRPr="009F1C0E">
                              <w:rPr>
                                <w:rFonts w:ascii="Calibri" w:hAnsi="Calibri" w:cs="Calibri"/>
                                <w:lang w:val="en-IN"/>
                              </w:rPr>
                              <w:t>+91 9027420929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42594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4.75pt;margin-top:123.3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" filled="f" stroked="f">
                <v:textbox inset="1.2mm,,1mm">
                  <w:txbxContent>
                    <w:p w14:paraId="61F451A1" w14:textId="4200590E" w:rsidR="00293782" w:rsidRPr="009F1C0E" w:rsidRDefault="00CB39DD" w:rsidP="00293782">
                      <w:pPr>
                        <w:rPr>
                          <w:rFonts w:ascii="Calibri" w:hAnsi="Calibri" w:cs="Calibri"/>
                          <w:lang w:val="en-IN"/>
                        </w:rPr>
                      </w:pPr>
                      <w:r w:rsidRPr="009F1C0E">
                        <w:rPr>
                          <w:rFonts w:ascii="Calibri" w:hAnsi="Calibri" w:cs="Calibri"/>
                          <w:lang w:val="en-IN"/>
                        </w:rPr>
                        <w:t>+91 9027420929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03AA6CFB" wp14:editId="128BFEA7">
                <wp:simplePos x="0" y="0"/>
                <wp:positionH relativeFrom="column">
                  <wp:posOffset>294005</wp:posOffset>
                </wp:positionH>
                <wp:positionV relativeFrom="page">
                  <wp:posOffset>1962785</wp:posOffset>
                </wp:positionV>
                <wp:extent cx="160909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62D5F" w14:textId="5940B174" w:rsidR="00293782" w:rsidRPr="00CB39DD" w:rsidRDefault="001A7520" w:rsidP="00293782">
                            <w:pPr>
                              <w:rPr>
                                <w:lang w:val="en-IN"/>
                              </w:rPr>
                            </w:pPr>
                            <w:hyperlink r:id="rId9" w:history="1">
                              <w:r w:rsidRPr="009F1C0E">
                                <w:rPr>
                                  <w:rStyle w:val="Hyperlink"/>
                                  <w:rFonts w:ascii="Calibri" w:hAnsi="Calibri" w:cs="Calibri"/>
                                  <w:lang w:val="en-IN"/>
                                </w:rPr>
                                <w:t>tanmaypandey4243@gmail.co</w:t>
                              </w:r>
                              <w:r w:rsidRPr="001A7520">
                                <w:rPr>
                                  <w:rStyle w:val="Hyperlink"/>
                                  <w:lang w:val="en-IN"/>
                                </w:rPr>
                                <w:t>m</w:t>
                              </w:r>
                            </w:hyperlink>
                            <w:r w:rsidR="00CB39DD">
                              <w:rPr>
                                <w:lang w:val="en-IN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A6CFB" id="Text Box 26" o:spid="_x0000_s1027" type="#_x0000_t202" style="position:absolute;margin-left:23.15pt;margin-top:154.5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" filled="f" stroked="f">
                <v:textbox inset="1.2mm,,1mm">
                  <w:txbxContent>
                    <w:p w14:paraId="2CC62D5F" w14:textId="5940B174" w:rsidR="00293782" w:rsidRPr="00CB39DD" w:rsidRDefault="001A7520" w:rsidP="00293782">
                      <w:pPr>
                        <w:rPr>
                          <w:lang w:val="en-IN"/>
                        </w:rPr>
                      </w:pPr>
                      <w:hyperlink r:id="rId10" w:history="1">
                        <w:r w:rsidRPr="009F1C0E">
                          <w:rPr>
                            <w:rStyle w:val="Hyperlink"/>
                            <w:rFonts w:ascii="Calibri" w:hAnsi="Calibri" w:cs="Calibri"/>
                            <w:lang w:val="en-IN"/>
                          </w:rPr>
                          <w:t>tanmaypandey4243@gmail.co</w:t>
                        </w:r>
                        <w:r w:rsidRPr="001A7520">
                          <w:rPr>
                            <w:rStyle w:val="Hyperlink"/>
                            <w:lang w:val="en-IN"/>
                          </w:rPr>
                          <w:t>m</w:t>
                        </w:r>
                      </w:hyperlink>
                      <w:r w:rsidR="00CB39DD">
                        <w:rPr>
                          <w:lang w:val="en-IN"/>
                        </w:rPr>
                        <w:t>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3B145E5A" wp14:editId="67B68E4A">
                <wp:simplePos x="0" y="0"/>
                <wp:positionH relativeFrom="column">
                  <wp:posOffset>349885</wp:posOffset>
                </wp:positionH>
                <wp:positionV relativeFrom="page">
                  <wp:posOffset>2306955</wp:posOffset>
                </wp:positionV>
                <wp:extent cx="1609090" cy="2667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DD93C" w14:textId="3FAC650D" w:rsidR="00293782" w:rsidRPr="009F1C0E" w:rsidRDefault="001A7520" w:rsidP="00293782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hyperlink r:id="rId11" w:history="1">
                              <w:r w:rsidRPr="009F1C0E">
                                <w:rPr>
                                  <w:rStyle w:val="Hyperlink"/>
                                  <w:rFonts w:ascii="Calibri" w:hAnsi="Calibri" w:cs="Calibri"/>
                                  <w:lang w:val="en-IN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45E5A" id="Text Box 27" o:spid="_x0000_s1028" type="#_x0000_t202" style="position:absolute;margin-left:27.55pt;margin-top:181.65pt;width:126.7pt;height:21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" filled="f" stroked="f">
                <v:textbox inset="1.2mm,,1mm">
                  <w:txbxContent>
                    <w:p w14:paraId="7E2DD93C" w14:textId="3FAC650D" w:rsidR="00293782" w:rsidRPr="009F1C0E" w:rsidRDefault="001A7520" w:rsidP="00293782">
                      <w:pPr>
                        <w:rPr>
                          <w:rFonts w:ascii="Calibri" w:hAnsi="Calibri" w:cs="Calibri"/>
                          <w:lang w:val="en-IN"/>
                        </w:rPr>
                      </w:pPr>
                      <w:hyperlink r:id="rId12" w:history="1">
                        <w:r w:rsidRPr="009F1C0E">
                          <w:rPr>
                            <w:rStyle w:val="Hyperlink"/>
                            <w:rFonts w:ascii="Calibri" w:hAnsi="Calibri" w:cs="Calibri"/>
                            <w:lang w:val="en-IN"/>
                          </w:rPr>
                          <w:t>LINKEDIN</w:t>
                        </w:r>
                      </w:hyperlink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69509728" wp14:editId="17F06561">
                <wp:simplePos x="0" y="0"/>
                <wp:positionH relativeFrom="column">
                  <wp:posOffset>248285</wp:posOffset>
                </wp:positionH>
                <wp:positionV relativeFrom="page">
                  <wp:posOffset>1432560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760D7" w14:textId="5E802EC7" w:rsidR="00293782" w:rsidRPr="00293782" w:rsidRDefault="00293782" w:rsidP="00293782"/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09728" id="Text Box 29" o:spid="_x0000_s1029" type="#_x0000_t202" style="position:absolute;margin-left:19.55pt;margin-top:112.8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" filled="f" stroked="f">
                <v:textbox inset="1.2mm,,1mm">
                  <w:txbxContent>
                    <w:p w14:paraId="047760D7" w14:textId="5E802EC7" w:rsidR="00293782" w:rsidRPr="00293782" w:rsidRDefault="00293782" w:rsidP="00293782"/>
                  </w:txbxContent>
                </v:textbox>
                <w10:wrap anchory="page"/>
                <w10:anchorlock/>
              </v:shape>
            </w:pict>
          </mc:Fallback>
        </mc:AlternateContent>
      </w:r>
      <w:r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19D2C680" wp14:editId="1800BBA5">
                <wp:simplePos x="0" y="0"/>
                <wp:positionH relativeFrom="page">
                  <wp:posOffset>403860</wp:posOffset>
                </wp:positionH>
                <wp:positionV relativeFrom="page">
                  <wp:posOffset>1543685</wp:posOffset>
                </wp:positionV>
                <wp:extent cx="264795" cy="1016635"/>
                <wp:effectExtent l="0" t="0" r="1905" b="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16635"/>
                          <a:chOff x="0" y="381000"/>
                          <a:chExt cx="262255" cy="1014730"/>
                        </a:xfrm>
                      </wpg:grpSpPr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8033820" name="Graphic 40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962" y="1133475"/>
                            <a:ext cx="260331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6A7256" id="Group 17" o:spid="_x0000_s1026" alt="Contact info icons" style="position:absolute;margin-left:31.8pt;margin-top:121.55pt;width:20.85pt;height:80.05pt;z-index:251671569;mso-position-horizontal-relative:page;mso-position-vertical-relative:page;mso-width-relative:margin;mso-height-relative:margin" coordorigin=",3810" coordsize="2622,1014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1" o:spid="_x0000_s1027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">
                  <v:imagedata r:id="rId19" o:title=""/>
                </v:shape>
                <v:shape id="Graphic 34" o:spid="_x0000_s1028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">
                  <v:imagedata r:id="rId20" o:title=""/>
                </v:shape>
                <v:shape id="Graphic 40" o:spid="_x0000_s1029" type="#_x0000_t75" style="position:absolute;left:9;top:11334;width:2603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">
                  <v:imagedata r:id="rId21" o:title=""/>
                </v:shape>
                <w10:wrap anchorx="page" anchory="page"/>
                <w10:anchorlock/>
              </v:group>
            </w:pict>
          </mc:Fallback>
        </mc:AlternateContent>
      </w:r>
      <w:r w:rsidR="00A171E5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69521" behindDoc="1" locked="1" layoutInCell="1" allowOverlap="1" wp14:anchorId="4F0C0DA7" wp14:editId="1C51C32A">
                <wp:simplePos x="0" y="0"/>
                <wp:positionH relativeFrom="margin">
                  <wp:align>left</wp:align>
                </wp:positionH>
                <wp:positionV relativeFrom="margin">
                  <wp:posOffset>1071880</wp:posOffset>
                </wp:positionV>
                <wp:extent cx="6903720" cy="8284210"/>
                <wp:effectExtent l="0" t="0" r="11430" b="21590"/>
                <wp:wrapNone/>
                <wp:docPr id="1537361565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3720" cy="8284210"/>
                          <a:chOff x="0" y="0"/>
                          <a:chExt cx="6900534" cy="8284464"/>
                        </a:xfrm>
                      </wpg:grpSpPr>
                      <wps:wsp>
                        <wps:cNvPr id="1216285078" name="Straight Connector 2085858823"/>
                        <wps:cNvCnPr/>
                        <wps:spPr>
                          <a:xfrm>
                            <a:off x="1925781" y="0"/>
                            <a:ext cx="0" cy="8284464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6895002" name="Straight Connector 2096820366"/>
                        <wps:cNvCnPr/>
                        <wps:spPr>
                          <a:xfrm flipH="1">
                            <a:off x="0" y="1669473"/>
                            <a:ext cx="1855024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7741930" name="Straight Connector 1527090328"/>
                        <wps:cNvCnPr/>
                        <wps:spPr>
                          <a:xfrm flipH="1">
                            <a:off x="0" y="4966855"/>
                            <a:ext cx="185623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3804595" name="Straight Connector 421057134"/>
                        <wps:cNvCnPr/>
                        <wps:spPr>
                          <a:xfrm flipH="1">
                            <a:off x="2001981" y="1669473"/>
                            <a:ext cx="489855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  <a:headEnd type="non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860D76" id="Group 16" o:spid="_x0000_s1026" alt="&quot;&quot;" style="position:absolute;margin-left:0;margin-top:84.4pt;width:543.6pt;height:652.3pt;z-index:-251646959;mso-position-horizontal:left;mso-position-horizontal-relative:margin;mso-position-vertical-relative:margin;mso-width-relative:margin;mso-height-relative:margin" coordsize="69005,8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">
                <v:line id="Straight Connector 2085858823" o:spid="_x0000_s1027" style="position:absolute;visibility:visible;mso-wrap-style:square" from="19257,0" to="19257,82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" strokecolor="#bfbfbf [2412]">
                  <v:stroke joinstyle="miter"/>
                </v:line>
                <v:line id="Straight Connector 2096820366" o:spid="_x0000_s1028" style="position:absolute;flip:x;visibility:visible;mso-wrap-style:square" from="0,16694" to="18550,16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" strokecolor="#bfbfbf [2412]">
                  <v:stroke joinstyle="miter"/>
                </v:line>
                <v:line id="Straight Connector 1527090328" o:spid="_x0000_s1029" style="position:absolute;flip:x;visibility:visible;mso-wrap-style:square" from="0,49668" to="18562,496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" strokecolor="#bfbfbf [2412]">
                  <v:stroke joinstyle="miter"/>
                </v:line>
                <v:line id="Straight Connector 421057134" o:spid="_x0000_s1030" style="position:absolute;flip:x;visibility:visible;mso-wrap-style:square" from="20019,16694" to="69005,166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" strokecolor="#bfbfbf [2412]">
                  <v:stroke joinstyle="miter"/>
                </v:line>
                <w10:wrap anchorx="margin" anchory="margin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4309212E" wp14:editId="21394816">
                <wp:simplePos x="0" y="0"/>
                <wp:positionH relativeFrom="margin">
                  <wp:align>left</wp:align>
                </wp:positionH>
                <wp:positionV relativeFrom="page">
                  <wp:posOffset>3162300</wp:posOffset>
                </wp:positionV>
                <wp:extent cx="1810385" cy="3200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20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79486" w14:textId="77777777" w:rsidR="009F1C0E" w:rsidRPr="00893F71" w:rsidRDefault="009F1C0E" w:rsidP="00F45B95">
                            <w:pPr>
                              <w:pStyle w:val="List"/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  <w:p w14:paraId="7D2B4CF4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4FA2CF" w14:textId="3DDA5CEA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Languages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Python, Java, C, SQL</w:t>
                            </w:r>
                          </w:p>
                          <w:p w14:paraId="39821CA9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225B3CC" w14:textId="0CC69656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Frontend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HTML5, CSS3, Tailwind CSS, JavaScript</w:t>
                            </w:r>
                          </w:p>
                          <w:p w14:paraId="3CB281C1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B6F4F5B" w14:textId="4F925ACE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Backend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: Flask, </w:t>
                            </w:r>
                            <w:proofErr w:type="spellStart"/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</w:p>
                          <w:p w14:paraId="5B766E07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8444361" w14:textId="272898B0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Databases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SQLite3</w:t>
                            </w:r>
                          </w:p>
                          <w:p w14:paraId="548C1E96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D9D19A" w14:textId="6967F76E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AI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/</w:t>
                            </w: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ML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: Generative AI, Large Language Models (LLMs), AI Agents</w:t>
                            </w:r>
                          </w:p>
                          <w:p w14:paraId="6CC432B6" w14:textId="77777777" w:rsidR="003E726F" w:rsidRDefault="003E726F" w:rsidP="00893F71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84AFA67" w14:textId="1E7E425A" w:rsidR="00893F71" w:rsidRPr="00893F71" w:rsidRDefault="00893F71" w:rsidP="00893F71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3E726F">
                              <w:rPr>
                                <w:rFonts w:ascii="Calibri" w:hAnsi="Calibri" w:cs="Calibri"/>
                                <w:b/>
                                <w:bCs/>
                                <w:sz w:val="20"/>
                                <w:szCs w:val="20"/>
                              </w:rPr>
                              <w:t>Tools</w:t>
                            </w: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 xml:space="preserve">: Git, GitHub, Render, VS Code, peripheries, </w:t>
                            </w:r>
                            <w:proofErr w:type="spellStart"/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Vercel</w:t>
                            </w:r>
                            <w:proofErr w:type="spellEnd"/>
                          </w:p>
                          <w:p w14:paraId="6E4B012C" w14:textId="3821FBE8" w:rsidR="002021A0" w:rsidRDefault="002021A0" w:rsidP="00705F94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996660B" w14:textId="77777777" w:rsidR="00705F94" w:rsidRPr="00705F94" w:rsidRDefault="00705F94" w:rsidP="00705F94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9212E" id="Text Box 12" o:spid="_x0000_s1030" type="#_x0000_t202" style="position:absolute;margin-left:0;margin-top:249pt;width:142.55pt;height:252pt;z-index:25166440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" filled="f" stroked="f">
                <v:textbox>
                  <w:txbxContent>
                    <w:p w14:paraId="62C79486" w14:textId="77777777" w:rsidR="009F1C0E" w:rsidRPr="00893F71" w:rsidRDefault="009F1C0E" w:rsidP="00F45B95">
                      <w:pPr>
                        <w:pStyle w:val="List"/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22"/>
                        </w:rPr>
                      </w:pPr>
                      <w:r w:rsidRPr="00893F71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22"/>
                        </w:rPr>
                        <w:t>SKILLS</w:t>
                      </w:r>
                    </w:p>
                    <w:p w14:paraId="7D2B4CF4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84FA2CF" w14:textId="3DDA5CEA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Languages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Python, Java, C, SQL</w:t>
                      </w:r>
                    </w:p>
                    <w:p w14:paraId="39821CA9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0225B3CC" w14:textId="0CC69656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Frontend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HTML5, CSS3, Tailwind CSS, JavaScript</w:t>
                      </w:r>
                    </w:p>
                    <w:p w14:paraId="3CB281C1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B6F4F5B" w14:textId="4F925ACE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Backend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: Flask, </w:t>
                      </w:r>
                      <w:proofErr w:type="spellStart"/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FastAPI</w:t>
                      </w:r>
                      <w:proofErr w:type="spellEnd"/>
                    </w:p>
                    <w:p w14:paraId="5B766E07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8444361" w14:textId="272898B0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Databases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SQLite3</w:t>
                      </w:r>
                    </w:p>
                    <w:p w14:paraId="548C1E96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6DD9D19A" w14:textId="6967F76E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AI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/</w:t>
                      </w: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ML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: Generative AI, Large Language Models (LLMs), AI Agents</w:t>
                      </w:r>
                    </w:p>
                    <w:p w14:paraId="6CC432B6" w14:textId="77777777" w:rsidR="003E726F" w:rsidRDefault="003E726F" w:rsidP="00893F71">
                      <w:pPr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84AFA67" w14:textId="1E7E425A" w:rsidR="00893F71" w:rsidRPr="00893F71" w:rsidRDefault="00893F71" w:rsidP="00893F71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3E726F">
                        <w:rPr>
                          <w:rFonts w:ascii="Calibri" w:hAnsi="Calibri" w:cs="Calibri"/>
                          <w:b/>
                          <w:bCs/>
                          <w:sz w:val="20"/>
                          <w:szCs w:val="20"/>
                        </w:rPr>
                        <w:t>Tools</w:t>
                      </w: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 xml:space="preserve">: Git, GitHub, Render, VS Code, peripheries, </w:t>
                      </w:r>
                      <w:proofErr w:type="spellStart"/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Vercel</w:t>
                      </w:r>
                      <w:proofErr w:type="spellEnd"/>
                    </w:p>
                    <w:p w14:paraId="6E4B012C" w14:textId="3821FBE8" w:rsidR="002021A0" w:rsidRDefault="002021A0" w:rsidP="00705F94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996660B" w14:textId="77777777" w:rsidR="00705F94" w:rsidRPr="00705F94" w:rsidRDefault="00705F94" w:rsidP="00705F94">
                      <w:pPr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CF30E70" wp14:editId="27B39F83">
                <wp:simplePos x="0" y="0"/>
                <wp:positionH relativeFrom="page">
                  <wp:posOffset>457200</wp:posOffset>
                </wp:positionH>
                <wp:positionV relativeFrom="page">
                  <wp:posOffset>6350635</wp:posOffset>
                </wp:positionV>
                <wp:extent cx="1810385" cy="3236595"/>
                <wp:effectExtent l="0" t="0" r="0" b="19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236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034F2" w14:textId="77777777" w:rsidR="00894A60" w:rsidRPr="00893F71" w:rsidRDefault="00894A60" w:rsidP="00894A60">
                            <w:pPr>
                              <w:pStyle w:val="Heading1"/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22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  <w:p w14:paraId="59612BF0" w14:textId="77777777" w:rsidR="00D5577F" w:rsidRDefault="00D5577F" w:rsidP="00894A60">
                            <w:pPr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3FC02A40" w14:textId="09DF5F8C" w:rsidR="00894A60" w:rsidRPr="00893F71" w:rsidRDefault="00D5577F" w:rsidP="00894A6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Bachelor of Technology in Computer science and engineering </w:t>
                            </w:r>
                          </w:p>
                          <w:p w14:paraId="3C53CAD8" w14:textId="77777777" w:rsidR="00CB39DD" w:rsidRPr="00893F71" w:rsidRDefault="00CB39DD" w:rsidP="00894A60">
                            <w:pPr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</w:pPr>
                          </w:p>
                          <w:p w14:paraId="7EB9580B" w14:textId="6C02A3D3" w:rsidR="00D5577F" w:rsidRPr="00893F71" w:rsidRDefault="00D5577F" w:rsidP="00894A60">
                            <w:pPr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  <w:t>AMRAPALI UNIVERSITY , LAMACHAUR</w:t>
                            </w:r>
                          </w:p>
                          <w:p w14:paraId="724CFD88" w14:textId="0E9669A1" w:rsidR="00D5577F" w:rsidRPr="00893F71" w:rsidRDefault="00D5577F" w:rsidP="00894A60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2024-2028 | CGPA : 8.49</w:t>
                            </w:r>
                          </w:p>
                          <w:p w14:paraId="33FD058A" w14:textId="7D5BE4D3" w:rsidR="00894A60" w:rsidRPr="00893F71" w:rsidRDefault="00D5577F" w:rsidP="00D5577F">
                            <w:pPr>
                              <w:pStyle w:val="Heading4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Cs w:val="20"/>
                              </w:rPr>
                              <w:t>intermediate-pcm</w:t>
                            </w:r>
                          </w:p>
                          <w:p w14:paraId="1D3B02FB" w14:textId="77777777" w:rsidR="00CB39DD" w:rsidRPr="00893F71" w:rsidRDefault="00CB39DD" w:rsidP="00D5577F">
                            <w:pPr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</w:pPr>
                          </w:p>
                          <w:p w14:paraId="7AB5A8DA" w14:textId="759982C7" w:rsidR="00D5577F" w:rsidRPr="00893F71" w:rsidRDefault="00D5577F" w:rsidP="00D5577F">
                            <w:pPr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color w:val="5C715E" w:themeColor="accent1" w:themeShade="BF"/>
                                <w:sz w:val="20"/>
                                <w:szCs w:val="20"/>
                              </w:rPr>
                              <w:t>Cynthia Sr. Sec. School</w:t>
                            </w:r>
                          </w:p>
                          <w:p w14:paraId="5F5B4D1D" w14:textId="0D96A5F7" w:rsidR="00D5577F" w:rsidRPr="00893F71" w:rsidRDefault="00D5577F" w:rsidP="00D5577F">
                            <w:pPr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</w:pPr>
                            <w:r w:rsidRPr="00893F71">
                              <w:rPr>
                                <w:rFonts w:ascii="Calibri" w:hAnsi="Calibri" w:cs="Calibri"/>
                                <w:sz w:val="20"/>
                                <w:szCs w:val="20"/>
                              </w:rPr>
                              <w:t>APR 2023 – MAR 2024</w:t>
                            </w:r>
                          </w:p>
                          <w:p w14:paraId="2DA7DAAD" w14:textId="7BEE263B" w:rsidR="002021A0" w:rsidRPr="00293782" w:rsidRDefault="002021A0" w:rsidP="00894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30E70" id="Text Box 22" o:spid="_x0000_s1031" type="#_x0000_t202" style="position:absolute;margin-left:36pt;margin-top:500.05pt;width:142.55pt;height:254.85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" filled="f" stroked="f">
                <v:textbox>
                  <w:txbxContent>
                    <w:p w14:paraId="0FF034F2" w14:textId="77777777" w:rsidR="00894A60" w:rsidRPr="00893F71" w:rsidRDefault="00894A60" w:rsidP="00894A60">
                      <w:pPr>
                        <w:pStyle w:val="Heading1"/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22"/>
                        </w:rPr>
                      </w:pPr>
                      <w:r w:rsidRPr="00893F71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22"/>
                        </w:rPr>
                        <w:t>Education</w:t>
                      </w:r>
                    </w:p>
                    <w:p w14:paraId="59612BF0" w14:textId="77777777" w:rsidR="00D5577F" w:rsidRDefault="00D5577F" w:rsidP="00894A60">
                      <w:pPr>
                        <w:rPr>
                          <w:rFonts w:ascii="Calibri" w:hAnsi="Calibri" w:cs="Calibri"/>
                        </w:rPr>
                      </w:pPr>
                    </w:p>
                    <w:p w14:paraId="3FC02A40" w14:textId="09DF5F8C" w:rsidR="00894A60" w:rsidRPr="00893F71" w:rsidRDefault="00D5577F" w:rsidP="00894A60">
                      <w:p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Bachelor of Technology in Computer science and engineering </w:t>
                      </w:r>
                    </w:p>
                    <w:p w14:paraId="3C53CAD8" w14:textId="77777777" w:rsidR="00CB39DD" w:rsidRPr="00893F71" w:rsidRDefault="00CB39DD" w:rsidP="00894A60">
                      <w:pPr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</w:pPr>
                    </w:p>
                    <w:p w14:paraId="7EB9580B" w14:textId="6C02A3D3" w:rsidR="00D5577F" w:rsidRPr="00893F71" w:rsidRDefault="00D5577F" w:rsidP="00894A60">
                      <w:pPr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  <w:t>AMRAPALI UNIVERSITY , LAMACHAUR</w:t>
                      </w:r>
                    </w:p>
                    <w:p w14:paraId="724CFD88" w14:textId="0E9669A1" w:rsidR="00D5577F" w:rsidRPr="00893F71" w:rsidRDefault="00D5577F" w:rsidP="00894A60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2024-2028 | CGPA : 8.49</w:t>
                      </w:r>
                    </w:p>
                    <w:p w14:paraId="33FD058A" w14:textId="7D5BE4D3" w:rsidR="00894A60" w:rsidRPr="00893F71" w:rsidRDefault="00D5577F" w:rsidP="00D5577F">
                      <w:pPr>
                        <w:pStyle w:val="Heading4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Cs w:val="20"/>
                        </w:rPr>
                        <w:t>intermediate-pcm</w:t>
                      </w:r>
                    </w:p>
                    <w:p w14:paraId="1D3B02FB" w14:textId="77777777" w:rsidR="00CB39DD" w:rsidRPr="00893F71" w:rsidRDefault="00CB39DD" w:rsidP="00D5577F">
                      <w:pPr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</w:pPr>
                    </w:p>
                    <w:p w14:paraId="7AB5A8DA" w14:textId="759982C7" w:rsidR="00D5577F" w:rsidRPr="00893F71" w:rsidRDefault="00D5577F" w:rsidP="00D5577F">
                      <w:pPr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color w:val="5C715E" w:themeColor="accent1" w:themeShade="BF"/>
                          <w:sz w:val="20"/>
                          <w:szCs w:val="20"/>
                        </w:rPr>
                        <w:t>Cynthia Sr. Sec. School</w:t>
                      </w:r>
                    </w:p>
                    <w:p w14:paraId="5F5B4D1D" w14:textId="0D96A5F7" w:rsidR="00D5577F" w:rsidRPr="00893F71" w:rsidRDefault="00D5577F" w:rsidP="00D5577F">
                      <w:pPr>
                        <w:rPr>
                          <w:rFonts w:ascii="Calibri" w:hAnsi="Calibri" w:cs="Calibri"/>
                          <w:sz w:val="20"/>
                          <w:szCs w:val="20"/>
                        </w:rPr>
                      </w:pPr>
                      <w:r w:rsidRPr="00893F71">
                        <w:rPr>
                          <w:rFonts w:ascii="Calibri" w:hAnsi="Calibri" w:cs="Calibri"/>
                          <w:sz w:val="20"/>
                          <w:szCs w:val="20"/>
                        </w:rPr>
                        <w:t>APR 2023 – MAR 2024</w:t>
                      </w:r>
                    </w:p>
                    <w:p w14:paraId="2DA7DAAD" w14:textId="7BEE263B" w:rsidR="002021A0" w:rsidRPr="00293782" w:rsidRDefault="002021A0" w:rsidP="00894A60"/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3B75A9B0" wp14:editId="4D7E281A">
                <wp:simplePos x="0" y="0"/>
                <wp:positionH relativeFrom="margin">
                  <wp:align>right</wp:align>
                </wp:positionH>
                <wp:positionV relativeFrom="page">
                  <wp:align>bottom</wp:align>
                </wp:positionV>
                <wp:extent cx="4909820" cy="7026910"/>
                <wp:effectExtent l="0" t="0" r="5080" b="25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702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8F776B" w14:textId="2F057209" w:rsidR="002021A0" w:rsidRDefault="0080500D" w:rsidP="003E726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40"/>
                                <w:lang w:val="en-IN"/>
                              </w:rPr>
                            </w:pPr>
                            <w:r w:rsidRPr="003A1691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40"/>
                                <w:lang w:val="en-IN"/>
                              </w:rPr>
                              <w:t xml:space="preserve">EXPERIENCE </w:t>
                            </w:r>
                          </w:p>
                          <w:p w14:paraId="5E8A8F15" w14:textId="77777777" w:rsidR="003A1691" w:rsidRPr="003A1691" w:rsidRDefault="003A1691" w:rsidP="003E726F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40"/>
                                <w:lang w:val="en-IN"/>
                              </w:rPr>
                            </w:pPr>
                          </w:p>
                          <w:p w14:paraId="1A0B20F7" w14:textId="01D47197" w:rsidR="0007730C" w:rsidRPr="0007730C" w:rsidRDefault="0007730C" w:rsidP="0007730C">
                            <w:pPr>
                              <w:pStyle w:val="ListBullet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07730C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Google Student Ambassador | Google | Haldwani, UK Aug 2025 – </w:t>
                            </w:r>
                            <w:r w:rsidR="00196AA9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Jan 2026</w:t>
                            </w:r>
                          </w:p>
                          <w:p w14:paraId="37FC6C90" w14:textId="77777777" w:rsidR="0007730C" w:rsidRPr="0007730C" w:rsidRDefault="0007730C" w:rsidP="0007730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Represent Google technologies on campus, acting as the primary liaison between the student body and Google’s product and education teams.</w:t>
                            </w:r>
                          </w:p>
                          <w:p w14:paraId="69DD9911" w14:textId="27799F25" w:rsidR="0007730C" w:rsidRPr="0007730C" w:rsidRDefault="0007730C" w:rsidP="0007730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Spearheaded adoption of Google Gemini among 500+</w:t>
                            </w:r>
                            <w:r w:rsidR="00BA77A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 </w:t>
                            </w: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students by designing and delivering 5+ workshops on Generative AI and Prompt Engineering techniques.</w:t>
                            </w:r>
                          </w:p>
                          <w:p w14:paraId="1AE0A16D" w14:textId="1FC53CA4" w:rsidR="0007730C" w:rsidRPr="0007730C" w:rsidRDefault="0007730C" w:rsidP="0007730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Initiated and executed a </w:t>
                            </w:r>
                            <w:r w:rsidR="00BA77A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GEMINI webinar </w:t>
                            </w: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focused on AI Agent development, resulting in </w:t>
                            </w:r>
                            <w:r w:rsidR="00BA77A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60</w:t>
                            </w: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 s</w:t>
                            </w:r>
                            <w:r w:rsidR="00BA77A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tudents attended</w:t>
                            </w: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 </w:t>
                            </w:r>
                          </w:p>
                          <w:p w14:paraId="369D9835" w14:textId="768628A2" w:rsidR="0007730C" w:rsidRPr="0007730C" w:rsidRDefault="0007730C" w:rsidP="0007730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Collected and synthesized monthly user feedback from </w:t>
                            </w:r>
                            <w:r w:rsidR="00BA77A7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300</w:t>
                            </w:r>
                            <w:r w:rsidRPr="0007730C">
                              <w:rPr>
                                <w:rFonts w:ascii="Calibri" w:hAnsi="Calibri" w:cs="Calibri"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 developers regarding newly released tools, providing actionable insights directly to Google developer relations.</w:t>
                            </w:r>
                          </w:p>
                          <w:p w14:paraId="308BA298" w14:textId="0FCF8C9F" w:rsidR="00CF5AF6" w:rsidRDefault="00196AA9" w:rsidP="00196AA9">
                            <w:pPr>
                              <w:pStyle w:val="ListBullet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  <w:proofErr w:type="spellStart"/>
                            <w:r w:rsidRPr="00196AA9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>InAmigos</w:t>
                            </w:r>
                            <w:proofErr w:type="spellEnd"/>
                            <w:r w:rsidRPr="00196AA9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  <w:t xml:space="preserve"> FOUNDATION | AI web developer | currently ongoing </w:t>
                            </w:r>
                          </w:p>
                          <w:p w14:paraId="16AEAD66" w14:textId="77777777" w:rsidR="00196AA9" w:rsidRDefault="00196AA9" w:rsidP="00196AA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2"/>
                                <w:szCs w:val="32"/>
                                <w:lang w:val="en-IN"/>
                              </w:rPr>
                            </w:pPr>
                          </w:p>
                          <w:p w14:paraId="73A0F36E" w14:textId="392A79EB" w:rsidR="00196AA9" w:rsidRPr="003A1691" w:rsidRDefault="00196AA9" w:rsidP="00196AA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3A1691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28"/>
                                <w:lang w:val="en-IN"/>
                              </w:rPr>
                              <w:t>PROJEC</w:t>
                            </w:r>
                            <w:r w:rsidR="00E34686" w:rsidRPr="003A1691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8"/>
                                <w:szCs w:val="28"/>
                                <w:lang w:val="en-IN"/>
                              </w:rPr>
                              <w:t>TS</w:t>
                            </w:r>
                          </w:p>
                          <w:p w14:paraId="2AF84917" w14:textId="77777777" w:rsidR="00080ED1" w:rsidRDefault="00080ED1" w:rsidP="00196AA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32"/>
                                <w:lang w:val="en-IN"/>
                              </w:rPr>
                            </w:pPr>
                          </w:p>
                          <w:p w14:paraId="5F077849" w14:textId="07B8EE3D" w:rsidR="003344E6" w:rsidRPr="00066B3B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Railway Reservation System | 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Lead Developer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| Apr 2026</w:t>
                            </w:r>
                          </w:p>
                          <w:p w14:paraId="3C9E7BC3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Spearheaded backend development of a comprehensive railway reservation platform within an agile 3-member team.</w:t>
                            </w:r>
                          </w:p>
                          <w:p w14:paraId="26FEA941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Architected core backend logic to manage real-time seat availability, secure user authentication, and seamless booking workflows.</w:t>
                            </w:r>
                          </w:p>
                          <w:p w14:paraId="12AFEC0C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8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Optimized SQL database queries for efficient data retrieval and storage, significantly reducing transaction latency and improving overall system performance.</w:t>
                            </w:r>
                          </w:p>
                          <w:p w14:paraId="01FF3C24" w14:textId="77777777" w:rsidR="003344E6" w:rsidRPr="00066B3B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Expense Tracker | 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Backend &amp; Database Lead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| Feb 2026</w:t>
                            </w:r>
                          </w:p>
                          <w:p w14:paraId="37B2D1E6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Engineered a full-stack financial web application using Python (Flask) and SQLite3, enabling users to set monthly limits and monitor real-time transaction history.</w:t>
                            </w:r>
                          </w:p>
                          <w:p w14:paraId="622B2D76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Designed and managed a relational database schema to efficiently process and store categorized user expenses and secure financial data.</w:t>
                            </w:r>
                          </w:p>
                          <w:p w14:paraId="2D7BEE98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Collaborated on frontend integration, connecting RESTful APIs to ensure a seamless, responsive user interface across devices.</w:t>
                            </w:r>
                          </w:p>
                          <w:p w14:paraId="067D182F" w14:textId="77777777" w:rsidR="003344E6" w:rsidRPr="00066B3B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17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Poshan-Pahad AI | 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AI Developer</w:t>
                            </w:r>
                            <w:r w:rsidRPr="00066B3B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| [Insert Month, Year]</w:t>
                            </w:r>
                          </w:p>
                          <w:p w14:paraId="08158A2F" w14:textId="77777777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Developed a multimodal ecosystem focused on indigenous foods for a competitive hackathon, leveraging Generative AI and Large Language Models (LLMs).</w:t>
                            </w:r>
                          </w:p>
                          <w:p w14:paraId="3D62EF03" w14:textId="23CDED42" w:rsidR="003344E6" w:rsidRPr="004A32A1" w:rsidRDefault="003344E6" w:rsidP="00066B3B">
                            <w:pPr>
                              <w:pStyle w:val="ListBullet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Integrated advanced AI and agentic concepts to deliver a highly customized user experience, providing targeted insights </w:t>
                            </w:r>
                            <w:r w:rsidR="003A1691"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>centred</w:t>
                            </w:r>
                            <w:r w:rsidRPr="004A32A1">
                              <w:rPr>
                                <w:rFonts w:ascii="Calibri" w:hAnsi="Calibri" w:cs="Calibri"/>
                                <w:color w:val="000000" w:themeColor="text1"/>
                                <w:sz w:val="20"/>
                                <w:szCs w:val="20"/>
                                <w:lang w:val="en-IN"/>
                              </w:rPr>
                              <w:t xml:space="preserve"> around local nutrition and sustainability.</w:t>
                            </w:r>
                          </w:p>
                          <w:p w14:paraId="78F0392C" w14:textId="77777777" w:rsidR="00E34686" w:rsidRPr="00E34686" w:rsidRDefault="00E34686" w:rsidP="00196AA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32"/>
                                <w:lang w:val="en-IN"/>
                              </w:rPr>
                            </w:pPr>
                          </w:p>
                          <w:p w14:paraId="7C0F08D2" w14:textId="77777777" w:rsidR="00196AA9" w:rsidRPr="00CF5AF6" w:rsidRDefault="00196AA9" w:rsidP="00196AA9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720"/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  <w:sz w:val="22"/>
                                <w:szCs w:val="3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75A9B0" id="Text Box 17" o:spid="_x0000_s1032" type="#_x0000_t202" style="position:absolute;margin-left:335.4pt;margin-top:0;width:386.6pt;height:553.3pt;z-index:251666449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" filled="f" stroked="f">
                <v:textbox inset=",,0">
                  <w:txbxContent>
                    <w:p w14:paraId="1D8F776B" w14:textId="2F057209" w:rsidR="002021A0" w:rsidRDefault="0080500D" w:rsidP="003E726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40"/>
                          <w:lang w:val="en-IN"/>
                        </w:rPr>
                      </w:pPr>
                      <w:r w:rsidRPr="003A1691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40"/>
                          <w:lang w:val="en-IN"/>
                        </w:rPr>
                        <w:t xml:space="preserve">EXPERIENCE </w:t>
                      </w:r>
                    </w:p>
                    <w:p w14:paraId="5E8A8F15" w14:textId="77777777" w:rsidR="003A1691" w:rsidRPr="003A1691" w:rsidRDefault="003A1691" w:rsidP="003E726F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40"/>
                          <w:lang w:val="en-IN"/>
                        </w:rPr>
                      </w:pPr>
                    </w:p>
                    <w:p w14:paraId="1A0B20F7" w14:textId="01D47197" w:rsidR="0007730C" w:rsidRPr="0007730C" w:rsidRDefault="0007730C" w:rsidP="0007730C">
                      <w:pPr>
                        <w:pStyle w:val="ListBullet"/>
                        <w:numPr>
                          <w:ilvl w:val="0"/>
                          <w:numId w:val="8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r w:rsidRPr="0007730C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Google Student Ambassador | Google | Haldwani, UK Aug 2025 – </w:t>
                      </w:r>
                      <w:r w:rsidR="00196AA9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Jan 2026</w:t>
                      </w:r>
                    </w:p>
                    <w:p w14:paraId="37FC6C90" w14:textId="77777777" w:rsidR="0007730C" w:rsidRPr="0007730C" w:rsidRDefault="0007730C" w:rsidP="0007730C">
                      <w:pPr>
                        <w:pStyle w:val="ListBullet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Represent Google technologies on campus, acting as the primary liaison between the student body and Google’s product and education teams.</w:t>
                      </w:r>
                    </w:p>
                    <w:p w14:paraId="69DD9911" w14:textId="27799F25" w:rsidR="0007730C" w:rsidRPr="0007730C" w:rsidRDefault="0007730C" w:rsidP="0007730C">
                      <w:pPr>
                        <w:pStyle w:val="ListBullet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Spearheaded adoption of Google Gemini among 500+</w:t>
                      </w:r>
                      <w:r w:rsidR="00BA77A7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 </w:t>
                      </w: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students by designing and delivering 5+ workshops on Generative AI and Prompt Engineering techniques.</w:t>
                      </w:r>
                    </w:p>
                    <w:p w14:paraId="1AE0A16D" w14:textId="1FC53CA4" w:rsidR="0007730C" w:rsidRPr="0007730C" w:rsidRDefault="0007730C" w:rsidP="0007730C">
                      <w:pPr>
                        <w:pStyle w:val="ListBullet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Initiated and executed a </w:t>
                      </w:r>
                      <w:r w:rsidR="00BA77A7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GEMINI webinar </w:t>
                      </w: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focused on AI Agent development, resulting in </w:t>
                      </w:r>
                      <w:r w:rsidR="00BA77A7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60</w:t>
                      </w: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 s</w:t>
                      </w:r>
                      <w:r w:rsidR="00BA77A7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tudents attended</w:t>
                      </w: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 </w:t>
                      </w:r>
                    </w:p>
                    <w:p w14:paraId="369D9835" w14:textId="768628A2" w:rsidR="0007730C" w:rsidRPr="0007730C" w:rsidRDefault="0007730C" w:rsidP="0007730C">
                      <w:pPr>
                        <w:pStyle w:val="ListBullet"/>
                        <w:numPr>
                          <w:ilvl w:val="0"/>
                          <w:numId w:val="9"/>
                        </w:numPr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Collected and synthesized monthly user feedback from </w:t>
                      </w:r>
                      <w:r w:rsidR="00BA77A7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300</w:t>
                      </w:r>
                      <w:r w:rsidRPr="0007730C">
                        <w:rPr>
                          <w:rFonts w:ascii="Calibri" w:hAnsi="Calibri" w:cs="Calibri"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 developers regarding newly released tools, providing actionable insights directly to Google developer relations.</w:t>
                      </w:r>
                    </w:p>
                    <w:p w14:paraId="308BA298" w14:textId="0FCF8C9F" w:rsidR="00CF5AF6" w:rsidRDefault="00196AA9" w:rsidP="00196AA9">
                      <w:pPr>
                        <w:pStyle w:val="ListBullet"/>
                        <w:numPr>
                          <w:ilvl w:val="0"/>
                          <w:numId w:val="8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  <w:proofErr w:type="spellStart"/>
                      <w:r w:rsidRPr="00196AA9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  <w:t>InAmigos</w:t>
                      </w:r>
                      <w:proofErr w:type="spellEnd"/>
                      <w:r w:rsidRPr="00196AA9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  <w:t xml:space="preserve"> FOUNDATION | AI web developer | currently ongoing </w:t>
                      </w:r>
                    </w:p>
                    <w:p w14:paraId="16AEAD66" w14:textId="77777777" w:rsidR="00196AA9" w:rsidRDefault="00196AA9" w:rsidP="00196AA9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2"/>
                          <w:szCs w:val="32"/>
                          <w:lang w:val="en-IN"/>
                        </w:rPr>
                      </w:pPr>
                    </w:p>
                    <w:p w14:paraId="73A0F36E" w14:textId="392A79EB" w:rsidR="00196AA9" w:rsidRPr="003A1691" w:rsidRDefault="00196AA9" w:rsidP="00196AA9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28"/>
                          <w:lang w:val="en-IN"/>
                        </w:rPr>
                      </w:pPr>
                      <w:r w:rsidRPr="003A1691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28"/>
                          <w:lang w:val="en-IN"/>
                        </w:rPr>
                        <w:t>PROJEC</w:t>
                      </w:r>
                      <w:r w:rsidR="00E34686" w:rsidRPr="003A1691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8"/>
                          <w:szCs w:val="28"/>
                          <w:lang w:val="en-IN"/>
                        </w:rPr>
                        <w:t>TS</w:t>
                      </w:r>
                    </w:p>
                    <w:p w14:paraId="2AF84917" w14:textId="77777777" w:rsidR="00080ED1" w:rsidRDefault="00080ED1" w:rsidP="00196AA9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32"/>
                          <w:lang w:val="en-IN"/>
                        </w:rPr>
                      </w:pPr>
                    </w:p>
                    <w:p w14:paraId="5F077849" w14:textId="07B8EE3D" w:rsidR="003344E6" w:rsidRPr="00066B3B" w:rsidRDefault="003344E6" w:rsidP="00066B3B">
                      <w:pPr>
                        <w:pStyle w:val="ListBullet"/>
                        <w:numPr>
                          <w:ilvl w:val="0"/>
                          <w:numId w:val="17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Railway Reservation System | 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Lead Developer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| Apr 2026</w:t>
                      </w:r>
                    </w:p>
                    <w:p w14:paraId="3C9E7BC3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8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Spearheaded backend development of a comprehensive railway reservation platform within an agile 3-member team.</w:t>
                      </w:r>
                    </w:p>
                    <w:p w14:paraId="26FEA941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8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Architected core backend logic to manage real-time seat availability, secure user authentication, and seamless booking workflows.</w:t>
                      </w:r>
                    </w:p>
                    <w:p w14:paraId="12AFEC0C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8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Optimized SQL database queries for efficient data retrieval and storage, significantly reducing transaction latency and improving overall system performance.</w:t>
                      </w:r>
                    </w:p>
                    <w:p w14:paraId="01FF3C24" w14:textId="77777777" w:rsidR="003344E6" w:rsidRPr="00066B3B" w:rsidRDefault="003344E6" w:rsidP="00066B3B">
                      <w:pPr>
                        <w:pStyle w:val="ListBullet"/>
                        <w:numPr>
                          <w:ilvl w:val="0"/>
                          <w:numId w:val="17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Expense Tracker | 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Backend &amp; Database Lead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| Feb 2026</w:t>
                      </w:r>
                    </w:p>
                    <w:p w14:paraId="37B2D1E6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Engineered a full-stack financial web application using Python (Flask) and SQLite3, enabling users to set monthly limits and monitor real-time transaction history.</w:t>
                      </w:r>
                    </w:p>
                    <w:p w14:paraId="622B2D76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Designed and managed a relational database schema to efficiently process and store categorized user expenses and secure financial data.</w:t>
                      </w:r>
                    </w:p>
                    <w:p w14:paraId="2D7BEE98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19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Collaborated on frontend integration, connecting RESTful APIs to ensure a seamless, responsive user interface across devices.</w:t>
                      </w:r>
                    </w:p>
                    <w:p w14:paraId="067D182F" w14:textId="77777777" w:rsidR="003344E6" w:rsidRPr="00066B3B" w:rsidRDefault="003344E6" w:rsidP="00066B3B">
                      <w:pPr>
                        <w:pStyle w:val="ListBullet"/>
                        <w:numPr>
                          <w:ilvl w:val="0"/>
                          <w:numId w:val="17"/>
                        </w:numP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Poshan-Pahad AI | 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AI Developer</w:t>
                      </w:r>
                      <w:r w:rsidRPr="00066B3B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| [Insert Month, Year]</w:t>
                      </w:r>
                    </w:p>
                    <w:p w14:paraId="08158A2F" w14:textId="77777777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Developed a multimodal ecosystem focused on indigenous foods for a competitive hackathon, leveraging Generative AI and Large Language Models (LLMs).</w:t>
                      </w:r>
                    </w:p>
                    <w:p w14:paraId="3D62EF03" w14:textId="23CDED42" w:rsidR="003344E6" w:rsidRPr="004A32A1" w:rsidRDefault="003344E6" w:rsidP="00066B3B">
                      <w:pPr>
                        <w:pStyle w:val="ListBullet"/>
                        <w:numPr>
                          <w:ilvl w:val="0"/>
                          <w:numId w:val="20"/>
                        </w:numPr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</w:pP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Integrated advanced AI and agentic concepts to deliver a highly customized user experience, providing targeted insights </w:t>
                      </w:r>
                      <w:r w:rsidR="003A1691"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>centred</w:t>
                      </w:r>
                      <w:r w:rsidRPr="004A32A1">
                        <w:rPr>
                          <w:rFonts w:ascii="Calibri" w:hAnsi="Calibri" w:cs="Calibri"/>
                          <w:color w:val="000000" w:themeColor="text1"/>
                          <w:sz w:val="20"/>
                          <w:szCs w:val="20"/>
                          <w:lang w:val="en-IN"/>
                        </w:rPr>
                        <w:t xml:space="preserve"> around local nutrition and sustainability.</w:t>
                      </w:r>
                    </w:p>
                    <w:p w14:paraId="78F0392C" w14:textId="77777777" w:rsidR="00E34686" w:rsidRPr="00E34686" w:rsidRDefault="00E34686" w:rsidP="00196AA9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32"/>
                          <w:lang w:val="en-IN"/>
                        </w:rPr>
                      </w:pPr>
                    </w:p>
                    <w:p w14:paraId="7C0F08D2" w14:textId="77777777" w:rsidR="00196AA9" w:rsidRPr="00CF5AF6" w:rsidRDefault="00196AA9" w:rsidP="00196AA9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720"/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  <w:sz w:val="22"/>
                          <w:szCs w:val="32"/>
                          <w:lang w:val="en-IN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7473" behindDoc="0" locked="1" layoutInCell="1" allowOverlap="1" wp14:anchorId="6C60A87C" wp14:editId="6EB0A8AF">
                <wp:simplePos x="0" y="0"/>
                <wp:positionH relativeFrom="margin">
                  <wp:posOffset>1950720</wp:posOffset>
                </wp:positionH>
                <wp:positionV relativeFrom="page">
                  <wp:posOffset>1341120</wp:posOffset>
                </wp:positionV>
                <wp:extent cx="5128260" cy="1592580"/>
                <wp:effectExtent l="0" t="0" r="0" b="762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260" cy="159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9A4D1" w14:textId="755D3B98" w:rsidR="002021A0" w:rsidRPr="00CF5AF6" w:rsidRDefault="00D5577F" w:rsidP="002021A0">
                            <w:pPr>
                              <w:pStyle w:val="Heading1"/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</w:rPr>
                            </w:pPr>
                            <w:r w:rsidRPr="00CF5AF6">
                              <w:rPr>
                                <w:rFonts w:ascii="Calibri" w:hAnsi="Calibri" w:cs="Calibri"/>
                                <w:b/>
                                <w:bCs/>
                                <w:color w:val="5C715E" w:themeColor="accent1" w:themeShade="BF"/>
                              </w:rPr>
                              <w:t>SUMMARY</w:t>
                            </w:r>
                          </w:p>
                          <w:p w14:paraId="4FC4AC48" w14:textId="6847F9B9" w:rsidR="002021A0" w:rsidRPr="00893F71" w:rsidRDefault="00D5577F" w:rsidP="002021A0">
                            <w:pPr>
                              <w:spacing w:before="120"/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</w:pP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Detailed-oriented Computer Science Engineering (AI &amp; ML) undergraduate at Amrapali University with strong foundations in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Python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,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Java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, and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SQL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. Proficient in full-stack application development using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Flask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 and optimizing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backend databases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, demonstrated by engineering a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Railway Reservation System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 and an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Expense Tracker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. Proven leadership and technical community engagement skills currently serving as a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Google Student Ambassador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. Seeking to leverage technical expertise in a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Software Engineering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 xml:space="preserve"> or 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Developer Internship</w:t>
                            </w:r>
                            <w:r w:rsidRPr="00893F71">
                              <w:rPr>
                                <w:rFonts w:ascii="Calibri" w:eastAsiaTheme="minorHAnsi" w:hAnsi="Calibri" w:cs="Calibri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0A87C" id="Text Box 2" o:spid="_x0000_s1033" type="#_x0000_t202" style="position:absolute;margin-left:153.6pt;margin-top:105.6pt;width:403.8pt;height:125.4pt;z-index:25166747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" filled="f" stroked="f">
                <v:textbox>
                  <w:txbxContent>
                    <w:p w14:paraId="21C9A4D1" w14:textId="755D3B98" w:rsidR="002021A0" w:rsidRPr="00CF5AF6" w:rsidRDefault="00D5577F" w:rsidP="002021A0">
                      <w:pPr>
                        <w:pStyle w:val="Heading1"/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</w:rPr>
                      </w:pPr>
                      <w:r w:rsidRPr="00CF5AF6">
                        <w:rPr>
                          <w:rFonts w:ascii="Calibri" w:hAnsi="Calibri" w:cs="Calibri"/>
                          <w:b/>
                          <w:bCs/>
                          <w:color w:val="5C715E" w:themeColor="accent1" w:themeShade="BF"/>
                        </w:rPr>
                        <w:t>SUMMARY</w:t>
                      </w:r>
                    </w:p>
                    <w:p w14:paraId="4FC4AC48" w14:textId="6847F9B9" w:rsidR="002021A0" w:rsidRPr="00893F71" w:rsidRDefault="00D5577F" w:rsidP="002021A0">
                      <w:pPr>
                        <w:spacing w:before="120"/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</w:pP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Detailed-oriented Computer Science Engineering (AI &amp; ML) undergraduate at Amrapali University with strong foundations in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Python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,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Java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, and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SQL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. Proficient in full-stack application development using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Flask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 and optimizing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backend databases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, demonstrated by engineering a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Railway Reservation System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 and an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Expense Tracker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. Proven leadership and technical community engagement skills currently serving as a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Google Student Ambassador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. Seeking to leverage technical expertise in a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Software Engineering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 xml:space="preserve"> or </w:t>
                      </w:r>
                      <w:r w:rsidRPr="00893F71">
                        <w:rPr>
                          <w:rFonts w:ascii="Calibri" w:eastAsiaTheme="minorHAnsi" w:hAnsi="Calibri" w:cs="Calibri"/>
                          <w:b/>
                          <w:bCs/>
                          <w:sz w:val="22"/>
                          <w:szCs w:val="22"/>
                        </w:rPr>
                        <w:t>Developer Internship</w:t>
                      </w:r>
                      <w:r w:rsidRPr="00893F71">
                        <w:rPr>
                          <w:rFonts w:ascii="Calibri" w:eastAsiaTheme="minorHAnsi" w:hAnsi="Calibri" w:cs="Calibri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55185" behindDoc="1" locked="1" layoutInCell="1" allowOverlap="1" wp14:anchorId="6DCDDDB5" wp14:editId="559394F8">
                <wp:simplePos x="0" y="0"/>
                <wp:positionH relativeFrom="column">
                  <wp:posOffset>-457200</wp:posOffset>
                </wp:positionH>
                <wp:positionV relativeFrom="page">
                  <wp:posOffset>0</wp:posOffset>
                </wp:positionV>
                <wp:extent cx="7772401" cy="1289304"/>
                <wp:effectExtent l="0" t="0" r="0" b="6350"/>
                <wp:wrapNone/>
                <wp:docPr id="103656492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1" cy="128930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B89437" id="Rectangle 1" o:spid="_x0000_s1026" alt="&quot;&quot;" style="position:absolute;margin-left:-36pt;margin-top:0;width:612pt;height:101.5pt;z-index:-2516612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" fillcolor="#5c715e [2404]" stroked="f" strokeweight="1pt">
                <w10:wrap anchory="page"/>
                <w10:anchorlock/>
              </v:rect>
            </w:pict>
          </mc:Fallback>
        </mc:AlternateContent>
      </w:r>
    </w:p>
    <w:p w14:paraId="2AF8B88A" w14:textId="5FA6DB38" w:rsidR="002021A0" w:rsidRPr="00D5577F" w:rsidRDefault="00D5577F" w:rsidP="002021A0">
      <w:pPr>
        <w:pStyle w:val="Title"/>
        <w:rPr>
          <w:rFonts w:ascii="Calibri" w:hAnsi="Calibri" w:cs="Calibri"/>
        </w:rPr>
      </w:pPr>
      <w:r w:rsidRPr="00D5577F">
        <w:rPr>
          <w:rFonts w:ascii="Calibri" w:hAnsi="Calibri" w:cs="Calibri"/>
        </w:rPr>
        <w:t>TANMAY PANDEY</w:t>
      </w:r>
    </w:p>
    <w:p w14:paraId="22CC5B07" w14:textId="1CC65C62" w:rsidR="002021A0" w:rsidRPr="00D5577F" w:rsidRDefault="00781F61" w:rsidP="002021A0">
      <w:pPr>
        <w:pStyle w:val="Subtitle"/>
        <w:rPr>
          <w:rFonts w:ascii="Calibri" w:hAnsi="Calibri" w:cs="Calibri"/>
        </w:rPr>
      </w:pPr>
      <w:r>
        <w:rPr>
          <w:rFonts w:ascii="Calibri" w:hAnsi="Calibri" w:cs="Calibri"/>
        </w:rPr>
        <w:t xml:space="preserve">aspiring software developer </w:t>
      </w:r>
      <w:r w:rsidR="00D5577F" w:rsidRPr="00D5577F">
        <w:rPr>
          <w:rFonts w:ascii="Calibri" w:hAnsi="Calibri" w:cs="Calibri"/>
        </w:rPr>
        <w:t>|AI &amp; ML Enthusiast</w:t>
      </w:r>
    </w:p>
    <w:p w14:paraId="14CCEDAB" w14:textId="77777777" w:rsidR="00130AC8" w:rsidRPr="008A4B9E" w:rsidRDefault="00130AC8" w:rsidP="00F45B95"/>
    <w:sectPr w:rsidR="00130AC8" w:rsidRPr="008A4B9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FA7A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00FED"/>
    <w:multiLevelType w:val="hybridMultilevel"/>
    <w:tmpl w:val="7DDA7832"/>
    <w:lvl w:ilvl="0" w:tplc="865AB072">
      <w:start w:val="1"/>
      <w:numFmt w:val="decimal"/>
      <w:lvlText w:val="%1."/>
      <w:lvlJc w:val="left"/>
      <w:pPr>
        <w:ind w:left="99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716" w:hanging="360"/>
      </w:pPr>
    </w:lvl>
    <w:lvl w:ilvl="2" w:tplc="4009001B" w:tentative="1">
      <w:start w:val="1"/>
      <w:numFmt w:val="lowerRoman"/>
      <w:lvlText w:val="%3."/>
      <w:lvlJc w:val="right"/>
      <w:pPr>
        <w:ind w:left="2436" w:hanging="180"/>
      </w:pPr>
    </w:lvl>
    <w:lvl w:ilvl="3" w:tplc="4009000F" w:tentative="1">
      <w:start w:val="1"/>
      <w:numFmt w:val="decimal"/>
      <w:lvlText w:val="%4."/>
      <w:lvlJc w:val="left"/>
      <w:pPr>
        <w:ind w:left="3156" w:hanging="360"/>
      </w:pPr>
    </w:lvl>
    <w:lvl w:ilvl="4" w:tplc="40090019" w:tentative="1">
      <w:start w:val="1"/>
      <w:numFmt w:val="lowerLetter"/>
      <w:lvlText w:val="%5."/>
      <w:lvlJc w:val="left"/>
      <w:pPr>
        <w:ind w:left="3876" w:hanging="360"/>
      </w:pPr>
    </w:lvl>
    <w:lvl w:ilvl="5" w:tplc="4009001B" w:tentative="1">
      <w:start w:val="1"/>
      <w:numFmt w:val="lowerRoman"/>
      <w:lvlText w:val="%6."/>
      <w:lvlJc w:val="right"/>
      <w:pPr>
        <w:ind w:left="4596" w:hanging="180"/>
      </w:pPr>
    </w:lvl>
    <w:lvl w:ilvl="6" w:tplc="4009000F" w:tentative="1">
      <w:start w:val="1"/>
      <w:numFmt w:val="decimal"/>
      <w:lvlText w:val="%7."/>
      <w:lvlJc w:val="left"/>
      <w:pPr>
        <w:ind w:left="5316" w:hanging="360"/>
      </w:pPr>
    </w:lvl>
    <w:lvl w:ilvl="7" w:tplc="40090019" w:tentative="1">
      <w:start w:val="1"/>
      <w:numFmt w:val="lowerLetter"/>
      <w:lvlText w:val="%8."/>
      <w:lvlJc w:val="left"/>
      <w:pPr>
        <w:ind w:left="6036" w:hanging="360"/>
      </w:pPr>
    </w:lvl>
    <w:lvl w:ilvl="8" w:tplc="4009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2" w15:restartNumberingAfterBreak="0">
    <w:nsid w:val="0BFD134D"/>
    <w:multiLevelType w:val="multilevel"/>
    <w:tmpl w:val="5388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E1DF8"/>
    <w:multiLevelType w:val="hybridMultilevel"/>
    <w:tmpl w:val="DC1005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0B43BA"/>
    <w:multiLevelType w:val="multilevel"/>
    <w:tmpl w:val="F24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04A0"/>
    <w:multiLevelType w:val="multilevel"/>
    <w:tmpl w:val="5E56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671F71"/>
    <w:multiLevelType w:val="hybridMultilevel"/>
    <w:tmpl w:val="DAA43F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A50C66"/>
    <w:multiLevelType w:val="hybridMultilevel"/>
    <w:tmpl w:val="8A3472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8D6E57"/>
    <w:multiLevelType w:val="hybridMultilevel"/>
    <w:tmpl w:val="789EC1B8"/>
    <w:lvl w:ilvl="0" w:tplc="817267E4">
      <w:start w:val="1"/>
      <w:numFmt w:val="decimal"/>
      <w:lvlText w:val="%1."/>
      <w:lvlJc w:val="left"/>
      <w:pPr>
        <w:ind w:left="816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4" w15:restartNumberingAfterBreak="0">
    <w:nsid w:val="667C6CD0"/>
    <w:multiLevelType w:val="hybridMultilevel"/>
    <w:tmpl w:val="DFE61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93F78"/>
    <w:multiLevelType w:val="hybridMultilevel"/>
    <w:tmpl w:val="EAE4C452"/>
    <w:lvl w:ilvl="0" w:tplc="5D5CF6B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58F5316"/>
    <w:multiLevelType w:val="hybridMultilevel"/>
    <w:tmpl w:val="9A7E58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6270749"/>
    <w:multiLevelType w:val="multilevel"/>
    <w:tmpl w:val="7306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7A7FBC"/>
    <w:multiLevelType w:val="hybridMultilevel"/>
    <w:tmpl w:val="B04607DE"/>
    <w:lvl w:ilvl="0" w:tplc="DB32B0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E527B"/>
    <w:multiLevelType w:val="hybridMultilevel"/>
    <w:tmpl w:val="F3D4C0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1118472">
    <w:abstractNumId w:val="7"/>
  </w:num>
  <w:num w:numId="2" w16cid:durableId="1653171619">
    <w:abstractNumId w:val="8"/>
  </w:num>
  <w:num w:numId="3" w16cid:durableId="950356249">
    <w:abstractNumId w:val="6"/>
  </w:num>
  <w:num w:numId="4" w16cid:durableId="1735736264">
    <w:abstractNumId w:val="11"/>
  </w:num>
  <w:num w:numId="5" w16cid:durableId="1458259535">
    <w:abstractNumId w:val="12"/>
  </w:num>
  <w:num w:numId="6" w16cid:durableId="1490630644">
    <w:abstractNumId w:val="0"/>
  </w:num>
  <w:num w:numId="7" w16cid:durableId="2025210577">
    <w:abstractNumId w:val="5"/>
  </w:num>
  <w:num w:numId="8" w16cid:durableId="203249985">
    <w:abstractNumId w:val="14"/>
  </w:num>
  <w:num w:numId="9" w16cid:durableId="2104762349">
    <w:abstractNumId w:val="19"/>
  </w:num>
  <w:num w:numId="10" w16cid:durableId="424693320">
    <w:abstractNumId w:val="4"/>
  </w:num>
  <w:num w:numId="11" w16cid:durableId="1730113353">
    <w:abstractNumId w:val="17"/>
  </w:num>
  <w:num w:numId="12" w16cid:durableId="173611979">
    <w:abstractNumId w:val="2"/>
  </w:num>
  <w:num w:numId="13" w16cid:durableId="1476213376">
    <w:abstractNumId w:val="16"/>
  </w:num>
  <w:num w:numId="14" w16cid:durableId="1958102518">
    <w:abstractNumId w:val="15"/>
  </w:num>
  <w:num w:numId="15" w16cid:durableId="856651900">
    <w:abstractNumId w:val="18"/>
  </w:num>
  <w:num w:numId="16" w16cid:durableId="1539010395">
    <w:abstractNumId w:val="1"/>
  </w:num>
  <w:num w:numId="17" w16cid:durableId="809712174">
    <w:abstractNumId w:val="13"/>
  </w:num>
  <w:num w:numId="18" w16cid:durableId="123161859">
    <w:abstractNumId w:val="10"/>
  </w:num>
  <w:num w:numId="19" w16cid:durableId="817380930">
    <w:abstractNumId w:val="3"/>
  </w:num>
  <w:num w:numId="20" w16cid:durableId="2776833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IN" w:vendorID="64" w:dllVersion="4096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77F"/>
    <w:rsid w:val="00000AFB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66B3B"/>
    <w:rsid w:val="00070D27"/>
    <w:rsid w:val="0007730C"/>
    <w:rsid w:val="00077BA8"/>
    <w:rsid w:val="00077F56"/>
    <w:rsid w:val="0008027E"/>
    <w:rsid w:val="00080ED1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2018"/>
    <w:rsid w:val="00103E65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96AA9"/>
    <w:rsid w:val="001A08B7"/>
    <w:rsid w:val="001A3C3D"/>
    <w:rsid w:val="001A3DB6"/>
    <w:rsid w:val="001A5FDE"/>
    <w:rsid w:val="001A7520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14A9"/>
    <w:rsid w:val="00273B80"/>
    <w:rsid w:val="00276B01"/>
    <w:rsid w:val="0028153A"/>
    <w:rsid w:val="00281542"/>
    <w:rsid w:val="002819FD"/>
    <w:rsid w:val="00287019"/>
    <w:rsid w:val="00293782"/>
    <w:rsid w:val="0029441D"/>
    <w:rsid w:val="00296E25"/>
    <w:rsid w:val="002976DA"/>
    <w:rsid w:val="002B3FF0"/>
    <w:rsid w:val="002D0BFD"/>
    <w:rsid w:val="002D3ED4"/>
    <w:rsid w:val="002E5F7B"/>
    <w:rsid w:val="00306DFD"/>
    <w:rsid w:val="00311D05"/>
    <w:rsid w:val="00312EFA"/>
    <w:rsid w:val="00314AC7"/>
    <w:rsid w:val="00332E68"/>
    <w:rsid w:val="003344E6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51E2"/>
    <w:rsid w:val="00390ACF"/>
    <w:rsid w:val="003919F8"/>
    <w:rsid w:val="00393CDF"/>
    <w:rsid w:val="003957F8"/>
    <w:rsid w:val="003A0613"/>
    <w:rsid w:val="003A1691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E726F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32A1"/>
    <w:rsid w:val="004A633B"/>
    <w:rsid w:val="004B0444"/>
    <w:rsid w:val="004B28F6"/>
    <w:rsid w:val="004D364F"/>
    <w:rsid w:val="004D717F"/>
    <w:rsid w:val="004F0100"/>
    <w:rsid w:val="004F0232"/>
    <w:rsid w:val="00503498"/>
    <w:rsid w:val="005056BD"/>
    <w:rsid w:val="00510947"/>
    <w:rsid w:val="00510BE9"/>
    <w:rsid w:val="00520345"/>
    <w:rsid w:val="00520E08"/>
    <w:rsid w:val="00523EE0"/>
    <w:rsid w:val="00524207"/>
    <w:rsid w:val="00524801"/>
    <w:rsid w:val="005306FB"/>
    <w:rsid w:val="005418F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70CAA"/>
    <w:rsid w:val="00673510"/>
    <w:rsid w:val="00675321"/>
    <w:rsid w:val="00681E17"/>
    <w:rsid w:val="00684D43"/>
    <w:rsid w:val="00685182"/>
    <w:rsid w:val="006878BB"/>
    <w:rsid w:val="00690354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05F94"/>
    <w:rsid w:val="00726FB1"/>
    <w:rsid w:val="00726FB4"/>
    <w:rsid w:val="00727E18"/>
    <w:rsid w:val="007303F1"/>
    <w:rsid w:val="00732267"/>
    <w:rsid w:val="00740BAE"/>
    <w:rsid w:val="00743B70"/>
    <w:rsid w:val="00747901"/>
    <w:rsid w:val="00750048"/>
    <w:rsid w:val="00757556"/>
    <w:rsid w:val="007646B0"/>
    <w:rsid w:val="00775D21"/>
    <w:rsid w:val="00775EA9"/>
    <w:rsid w:val="00781F61"/>
    <w:rsid w:val="00792B8D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500D"/>
    <w:rsid w:val="00807660"/>
    <w:rsid w:val="0081098A"/>
    <w:rsid w:val="00817A88"/>
    <w:rsid w:val="008209AB"/>
    <w:rsid w:val="008209E6"/>
    <w:rsid w:val="00821F4A"/>
    <w:rsid w:val="00823D01"/>
    <w:rsid w:val="00825097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1B93"/>
    <w:rsid w:val="00884DFD"/>
    <w:rsid w:val="008854CA"/>
    <w:rsid w:val="008903DC"/>
    <w:rsid w:val="00893F71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2AA5"/>
    <w:rsid w:val="00974714"/>
    <w:rsid w:val="00981D62"/>
    <w:rsid w:val="009877F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9F1C0E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7031A"/>
    <w:rsid w:val="00A70C19"/>
    <w:rsid w:val="00A74937"/>
    <w:rsid w:val="00A80BB9"/>
    <w:rsid w:val="00A93689"/>
    <w:rsid w:val="00AA6843"/>
    <w:rsid w:val="00AB49A9"/>
    <w:rsid w:val="00AC14E1"/>
    <w:rsid w:val="00AC268C"/>
    <w:rsid w:val="00AE3DA4"/>
    <w:rsid w:val="00AE3FD6"/>
    <w:rsid w:val="00AE6532"/>
    <w:rsid w:val="00AE67B1"/>
    <w:rsid w:val="00AE76D3"/>
    <w:rsid w:val="00AE7D1B"/>
    <w:rsid w:val="00B04CA0"/>
    <w:rsid w:val="00B11992"/>
    <w:rsid w:val="00B11E40"/>
    <w:rsid w:val="00B148BF"/>
    <w:rsid w:val="00B17192"/>
    <w:rsid w:val="00B23426"/>
    <w:rsid w:val="00B3412F"/>
    <w:rsid w:val="00B3528E"/>
    <w:rsid w:val="00B41085"/>
    <w:rsid w:val="00B766A4"/>
    <w:rsid w:val="00B76A14"/>
    <w:rsid w:val="00B84DF4"/>
    <w:rsid w:val="00B860C1"/>
    <w:rsid w:val="00B903E0"/>
    <w:rsid w:val="00B92036"/>
    <w:rsid w:val="00B97D2C"/>
    <w:rsid w:val="00BA2628"/>
    <w:rsid w:val="00BA77A7"/>
    <w:rsid w:val="00BC05C2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39DD"/>
    <w:rsid w:val="00CB4648"/>
    <w:rsid w:val="00CB5AB3"/>
    <w:rsid w:val="00CC109F"/>
    <w:rsid w:val="00CC342C"/>
    <w:rsid w:val="00CC6239"/>
    <w:rsid w:val="00CC64D9"/>
    <w:rsid w:val="00CD3DC1"/>
    <w:rsid w:val="00CD5114"/>
    <w:rsid w:val="00CD649A"/>
    <w:rsid w:val="00CF5AF6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577F"/>
    <w:rsid w:val="00D56237"/>
    <w:rsid w:val="00D56608"/>
    <w:rsid w:val="00D61D2A"/>
    <w:rsid w:val="00D62EF3"/>
    <w:rsid w:val="00D80DB4"/>
    <w:rsid w:val="00D85B4D"/>
    <w:rsid w:val="00DA0991"/>
    <w:rsid w:val="00DB4075"/>
    <w:rsid w:val="00DB632E"/>
    <w:rsid w:val="00DC028F"/>
    <w:rsid w:val="00DC11A4"/>
    <w:rsid w:val="00DC3F42"/>
    <w:rsid w:val="00DC5165"/>
    <w:rsid w:val="00DC637E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34686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711"/>
    <w:rsid w:val="00F14A39"/>
    <w:rsid w:val="00F15509"/>
    <w:rsid w:val="00F1607F"/>
    <w:rsid w:val="00F24788"/>
    <w:rsid w:val="00F25507"/>
    <w:rsid w:val="00F35640"/>
    <w:rsid w:val="00F35DEF"/>
    <w:rsid w:val="00F367E4"/>
    <w:rsid w:val="00F37494"/>
    <w:rsid w:val="00F377FF"/>
    <w:rsid w:val="00F455D0"/>
    <w:rsid w:val="00F45B95"/>
    <w:rsid w:val="00F52F0F"/>
    <w:rsid w:val="00F55FB9"/>
    <w:rsid w:val="00F57AA1"/>
    <w:rsid w:val="00F66D6B"/>
    <w:rsid w:val="00F707AA"/>
    <w:rsid w:val="00F7324A"/>
    <w:rsid w:val="00F758FF"/>
    <w:rsid w:val="00F85EC5"/>
    <w:rsid w:val="00F92098"/>
    <w:rsid w:val="00FA2B14"/>
    <w:rsid w:val="00FA5C36"/>
    <w:rsid w:val="00FA75D8"/>
    <w:rsid w:val="00FA7EFA"/>
    <w:rsid w:val="00FE3721"/>
    <w:rsid w:val="00FE4CEB"/>
    <w:rsid w:val="00FE6F44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1FDC6"/>
  <w15:chartTrackingRefBased/>
  <w15:docId w15:val="{9E5EB6DE-D529-4D45-A841-7D826FE5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293782"/>
    <w:rPr>
      <w:rFonts w:asciiTheme="minorHAnsi" w:eastAsiaTheme="minorEastAsia" w:hAnsiTheme="minorHAnsi"/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1E5"/>
    <w:pPr>
      <w:spacing w:line="276" w:lineRule="auto"/>
      <w:ind w:right="-193"/>
      <w:outlineLvl w:val="0"/>
    </w:pPr>
    <w:rPr>
      <w:rFonts w:asciiTheme="majorHAnsi" w:hAnsiTheme="majorHAnsi" w:cs="Times New Roman (Body CS)"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3782"/>
    <w:pPr>
      <w:tabs>
        <w:tab w:val="right" w:pos="10800"/>
      </w:tabs>
      <w:spacing w:before="120"/>
      <w:contextualSpacing/>
      <w:outlineLvl w:val="1"/>
    </w:pPr>
    <w:rPr>
      <w:rFonts w:eastAsiaTheme="minorHAnsi"/>
      <w:b/>
      <w:bCs/>
      <w:cap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21A0"/>
    <w:pPr>
      <w:spacing w:after="80"/>
      <w:ind w:left="-142" w:right="-147" w:firstLine="142"/>
      <w:outlineLvl w:val="2"/>
    </w:pPr>
    <w:rPr>
      <w:rFonts w:eastAsiaTheme="minorHAnsi"/>
      <w:i/>
      <w:i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3782"/>
    <w:pPr>
      <w:keepNext/>
      <w:keepLines/>
      <w:spacing w:before="120"/>
      <w:outlineLvl w:val="3"/>
    </w:pPr>
    <w:rPr>
      <w:rFonts w:eastAsiaTheme="majorEastAsia" w:cstheme="majorBidi"/>
      <w:i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8E58B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021A0"/>
    <w:pPr>
      <w:spacing w:line="276" w:lineRule="auto"/>
      <w:ind w:left="-142" w:right="-210" w:firstLine="142"/>
      <w:jc w:val="center"/>
    </w:pPr>
    <w:rPr>
      <w:rFonts w:asciiTheme="majorHAnsi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021A0"/>
    <w:rPr>
      <w:rFonts w:asciiTheme="majorHAnsi" w:eastAsiaTheme="minorEastAsia" w:hAnsiTheme="majorHAnsi"/>
      <w:caps/>
      <w:color w:val="FFFFFF" w:themeColor="background1"/>
      <w:spacing w:val="40"/>
      <w:sz w:val="60"/>
      <w:szCs w:val="6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021A0"/>
    <w:pPr>
      <w:spacing w:after="240" w:line="276" w:lineRule="auto"/>
      <w:ind w:left="-142" w:right="-210" w:firstLine="142"/>
      <w:jc w:val="center"/>
    </w:pPr>
    <w:rPr>
      <w:rFonts w:eastAsia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2021A0"/>
    <w:rPr>
      <w:rFonts w:asciiTheme="minorHAnsi" w:hAnsiTheme="minorHAnsi"/>
      <w:caps/>
      <w:color w:val="FFFFFF" w:themeColor="background1"/>
      <w:spacing w:val="40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A171E5"/>
    <w:rPr>
      <w:rFonts w:asciiTheme="majorHAnsi" w:eastAsiaTheme="minorEastAsia" w:hAnsiTheme="majorHAnsi" w:cs="Times New Roman (Body CS)"/>
      <w:caps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93782"/>
    <w:rPr>
      <w:rFonts w:asciiTheme="minorHAnsi" w:hAnsiTheme="minorHAnsi"/>
      <w:b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021A0"/>
    <w:rPr>
      <w:rFonts w:asciiTheme="minorHAnsi" w:hAnsiTheme="minorHAnsi"/>
      <w:i/>
      <w:iCs/>
      <w:sz w:val="20"/>
      <w:szCs w:val="20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A171E5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293782"/>
    <w:pPr>
      <w:spacing w:before="120" w:line="360" w:lineRule="auto"/>
      <w:ind w:left="36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293782"/>
    <w:rPr>
      <w:rFonts w:asciiTheme="minorHAnsi" w:eastAsiaTheme="majorEastAsia" w:hAnsiTheme="minorHAnsi" w:cstheme="majorBidi"/>
      <w:iCs/>
      <w:caps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rsid w:val="001A7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tanmay-pandey-721203338/" TargetMode="External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tanmay-pandey-721203338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mailto:tanmaypandey4243@gmail.com" TargetMode="Externa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hyperlink" Target="mailto:tanmaypandey4243@gmail.com" TargetMode="External"/><Relationship Id="rId14" Type="http://schemas.openxmlformats.org/officeDocument/2006/relationships/image" Target="media/image2.sv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AppData\Roaming\Microsoft\Templates\Modern%20marketing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1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7E9680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8">
      <a:majorFont>
        <a:latin typeface="Baskerville Old Face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marketing resume</Template>
  <TotalTime>1</TotalTime>
  <Pages>1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tanmay pandey</cp:lastModifiedBy>
  <cp:revision>2</cp:revision>
  <cp:lastPrinted>2022-10-10T09:09:00Z</cp:lastPrinted>
  <dcterms:created xsi:type="dcterms:W3CDTF">2026-05-23T08:02:00Z</dcterms:created>
  <dcterms:modified xsi:type="dcterms:W3CDTF">2026-05-23T08:02:00Z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